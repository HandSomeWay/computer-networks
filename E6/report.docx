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38992" w14:textId="77777777" w:rsidR="00361252" w:rsidRDefault="00361252" w:rsidP="00361252">
      <w:pPr>
        <w:pStyle w:val="a5"/>
        <w:spacing w:beforeLines="500" w:before="1200" w:after="24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38ECADA1" wp14:editId="6ACDB9D9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AD6F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715FBB28" wp14:editId="009BDB28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5DDB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26E86EEE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3DF4682B" w14:textId="7CF01C71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permStart w:id="1851026912" w:edGrp="everyone"/>
      <w:r w:rsidR="00F5716F">
        <w:rPr>
          <w:rFonts w:ascii="Times New Roman" w:eastAsia="仿宋" w:hAnsi="Times New Roman" w:hint="eastAsia"/>
          <w:b/>
          <w:sz w:val="28"/>
          <w:szCs w:val="28"/>
          <w:u w:val="single"/>
        </w:rPr>
        <w:t>六</w:t>
      </w:r>
      <w:permEnd w:id="1851026912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permStart w:id="653941229" w:edGrp="everyone"/>
      <w:r w:rsidR="00F5716F">
        <w:rPr>
          <w:rFonts w:ascii="Times New Roman" w:eastAsia="仿宋" w:hAnsi="Times New Roman" w:hint="eastAsia"/>
          <w:b/>
          <w:sz w:val="28"/>
          <w:szCs w:val="28"/>
          <w:u w:val="single"/>
        </w:rPr>
        <w:t>应用层协议服务配置</w:t>
      </w:r>
      <w:permEnd w:id="653941229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644D0CF1" w14:textId="6F4046B1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软件工程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</w:t>
      </w:r>
      <w:r w:rsidR="00500BCA" w:rsidRPr="00E5064E">
        <w:rPr>
          <w:rFonts w:ascii="Times New Roman" w:eastAsia="仿宋" w:hAnsi="Times New Roman"/>
          <w:b/>
          <w:sz w:val="28"/>
          <w:szCs w:val="28"/>
          <w:u w:val="single"/>
        </w:rPr>
        <w:t>20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permStart w:id="127041114" w:edGrp="everyone"/>
      <w:r w:rsidR="002858F3" w:rsidRPr="00E5064E">
        <w:rPr>
          <w:rFonts w:ascii="Times New Roman" w:eastAsia="仿宋" w:hAnsi="Times New Roman"/>
          <w:b/>
          <w:sz w:val="28"/>
          <w:szCs w:val="28"/>
          <w:u w:val="single"/>
        </w:rPr>
        <w:t>2</w:t>
      </w:r>
      <w:permEnd w:id="127041114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7AF652C9" w14:textId="4EB0D286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493627948" w:edGrp="everyone"/>
      <w:r w:rsidR="00C53304">
        <w:rPr>
          <w:rFonts w:ascii="Times New Roman" w:eastAsia="仿宋" w:hAnsi="Times New Roman" w:hint="eastAsia"/>
          <w:b/>
          <w:sz w:val="28"/>
          <w:szCs w:val="28"/>
          <w:u w:val="single"/>
        </w:rPr>
        <w:t>黄尚炜</w:t>
      </w:r>
      <w:permEnd w:id="493627948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56D2F609" w14:textId="43FF665C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855138798" w:edGrp="everyone"/>
      <w:r w:rsidR="00C53304">
        <w:rPr>
          <w:rFonts w:ascii="Times New Roman" w:eastAsia="仿宋" w:hAnsi="Times New Roman"/>
          <w:b/>
          <w:sz w:val="28"/>
          <w:szCs w:val="28"/>
          <w:u w:val="single"/>
        </w:rPr>
        <w:t>25120192202161</w:t>
      </w:r>
      <w:permEnd w:id="855138798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76358B69" w14:textId="7F88D256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r w:rsidR="00E5064E">
        <w:rPr>
          <w:rFonts w:ascii="Times New Roman" w:eastAsia="仿宋" w:hAnsi="Times New Roman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permStart w:id="1839144003" w:edGrp="everyone"/>
      <w:r w:rsidR="00C53304">
        <w:rPr>
          <w:rFonts w:ascii="Times New Roman" w:eastAsia="仿宋" w:hAnsi="Times New Roman"/>
          <w:b/>
          <w:sz w:val="28"/>
          <w:szCs w:val="28"/>
          <w:u w:val="single"/>
        </w:rPr>
        <w:t>12</w:t>
      </w:r>
      <w:permEnd w:id="1839144003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permStart w:id="992820088" w:edGrp="everyone"/>
      <w:r w:rsidR="00F5716F">
        <w:rPr>
          <w:rFonts w:ascii="Times New Roman" w:eastAsia="仿宋" w:hAnsi="Times New Roman"/>
          <w:b/>
          <w:sz w:val="28"/>
          <w:szCs w:val="28"/>
          <w:u w:val="single"/>
        </w:rPr>
        <w:t>27</w:t>
      </w:r>
      <w:permEnd w:id="992820088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7F323AAB" w14:textId="1E60A394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C05D05"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年</w:t>
      </w:r>
      <w:permStart w:id="1231249676" w:edGrp="everyone"/>
      <w:r w:rsidR="00C53304">
        <w:rPr>
          <w:b/>
          <w:sz w:val="28"/>
          <w:szCs w:val="28"/>
        </w:rPr>
        <w:t>12</w:t>
      </w:r>
      <w:permEnd w:id="1231249676"/>
      <w:r>
        <w:rPr>
          <w:rFonts w:hint="eastAsia"/>
          <w:b/>
          <w:sz w:val="28"/>
          <w:szCs w:val="28"/>
        </w:rPr>
        <w:t>月</w:t>
      </w:r>
      <w:permStart w:id="303242765" w:edGrp="everyone"/>
      <w:r w:rsidR="00C53304">
        <w:rPr>
          <w:b/>
          <w:sz w:val="28"/>
          <w:szCs w:val="28"/>
        </w:rPr>
        <w:t>2</w:t>
      </w:r>
      <w:r w:rsidR="00F5716F">
        <w:rPr>
          <w:b/>
          <w:sz w:val="28"/>
          <w:szCs w:val="28"/>
        </w:rPr>
        <w:t>7</w:t>
      </w:r>
      <w:permEnd w:id="303242765"/>
      <w:r>
        <w:rPr>
          <w:rFonts w:hint="eastAsia"/>
          <w:b/>
          <w:sz w:val="28"/>
          <w:szCs w:val="28"/>
        </w:rPr>
        <w:t>日</w:t>
      </w:r>
    </w:p>
    <w:p w14:paraId="4501B851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E08E18D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65C1CE2A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570F097B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76EBA6EC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 w:rsidR="001B30D0">
        <w:rPr>
          <w:rFonts w:eastAsia="仿宋" w:hint="eastAsia"/>
          <w:sz w:val="28"/>
          <w:szCs w:val="32"/>
        </w:rPr>
        <w:t>最大</w:t>
      </w:r>
      <w:r w:rsidRPr="009C2027">
        <w:rPr>
          <w:rFonts w:eastAsia="仿宋" w:hint="eastAsia"/>
          <w:sz w:val="28"/>
          <w:szCs w:val="32"/>
        </w:rPr>
        <w:t>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496F9383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587AD218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 w:rsidR="002A1393">
        <w:rPr>
          <w:rFonts w:eastAsia="仿宋" w:hint="eastAsia"/>
          <w:sz w:val="28"/>
          <w:szCs w:val="32"/>
        </w:rPr>
        <w:t>实验课结束</w:t>
      </w:r>
      <w:r w:rsidR="002A1393">
        <w:rPr>
          <w:rFonts w:eastAsia="仿宋"/>
          <w:sz w:val="28"/>
          <w:szCs w:val="32"/>
        </w:rPr>
        <w:t>14</w:t>
      </w:r>
      <w:r w:rsidR="002A1393">
        <w:rPr>
          <w:rFonts w:eastAsia="仿宋" w:hint="eastAsia"/>
          <w:sz w:val="28"/>
          <w:szCs w:val="32"/>
        </w:rPr>
        <w:t>天内，</w:t>
      </w:r>
      <w:r w:rsidR="004F3C30">
        <w:rPr>
          <w:rFonts w:eastAsia="仿宋" w:hint="eastAsia"/>
          <w:sz w:val="28"/>
          <w:szCs w:val="32"/>
        </w:rPr>
        <w:t>按</w:t>
      </w:r>
      <w:r w:rsidR="006D2A23">
        <w:rPr>
          <w:rFonts w:eastAsia="仿宋" w:hint="eastAsia"/>
          <w:sz w:val="28"/>
          <w:szCs w:val="32"/>
        </w:rPr>
        <w:t>原文件</w:t>
      </w:r>
      <w:r w:rsidRPr="009C2027">
        <w:rPr>
          <w:rFonts w:eastAsia="仿宋" w:hint="eastAsia"/>
          <w:sz w:val="28"/>
          <w:szCs w:val="32"/>
        </w:rPr>
        <w:t>发送至</w:t>
      </w:r>
      <w:r w:rsidR="00CA5425">
        <w:rPr>
          <w:rFonts w:eastAsia="仿宋" w:hint="eastAsia"/>
          <w:sz w:val="28"/>
          <w:szCs w:val="32"/>
        </w:rPr>
        <w:t>课程</w:t>
      </w:r>
      <w:r w:rsidR="00CA5425">
        <w:rPr>
          <w:rFonts w:eastAsia="仿宋" w:hint="eastAsia"/>
          <w:sz w:val="28"/>
          <w:szCs w:val="32"/>
        </w:rPr>
        <w:t>FTP</w:t>
      </w:r>
      <w:r w:rsidR="00CA5425">
        <w:rPr>
          <w:rFonts w:eastAsia="仿宋" w:hint="eastAsia"/>
          <w:sz w:val="28"/>
          <w:szCs w:val="32"/>
        </w:rPr>
        <w:t>指定位置</w:t>
      </w:r>
      <w:r w:rsidRPr="009C2027">
        <w:rPr>
          <w:rFonts w:eastAsia="仿宋" w:hint="eastAsia"/>
          <w:sz w:val="28"/>
          <w:szCs w:val="32"/>
        </w:rPr>
        <w:t>。</w:t>
      </w:r>
    </w:p>
    <w:p w14:paraId="7ADAC3D3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35975F14" w14:textId="77777777" w:rsidR="00361252" w:rsidRPr="0058242F" w:rsidRDefault="00361252" w:rsidP="00361252">
      <w:pPr>
        <w:pStyle w:val="1"/>
        <w:spacing w:before="240" w:after="240"/>
        <w:rPr>
          <w:rFonts w:eastAsia="黑体" w:hint="eastAsia"/>
        </w:rPr>
      </w:pPr>
      <w:r w:rsidRPr="0058242F">
        <w:rPr>
          <w:rFonts w:eastAsia="黑体" w:hint="eastAsia"/>
        </w:rPr>
        <w:lastRenderedPageBreak/>
        <w:t>实验目的</w:t>
      </w:r>
    </w:p>
    <w:p w14:paraId="0B274BA0" w14:textId="6B839EA6" w:rsidR="00361252" w:rsidRPr="00D328C3" w:rsidRDefault="00F5716F" w:rsidP="0093714C">
      <w:pPr>
        <w:pStyle w:val="a0"/>
        <w:spacing w:before="120" w:after="120"/>
        <w:ind w:firstLine="480"/>
      </w:pPr>
      <w:permStart w:id="757009726" w:edGrp="everyone"/>
      <w:r>
        <w:t>熟悉应用层协议服务的配置</w:t>
      </w:r>
      <w:r w:rsidR="00C53304">
        <w:rPr>
          <w:rFonts w:hint="eastAsia"/>
        </w:rPr>
        <w:t>。</w:t>
      </w:r>
    </w:p>
    <w:permEnd w:id="757009726"/>
    <w:p w14:paraId="7D8CE5EE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t>实验环境</w:t>
      </w:r>
    </w:p>
    <w:p w14:paraId="03C9A55A" w14:textId="432E3C5A" w:rsidR="00AD5174" w:rsidRDefault="00F5716F" w:rsidP="00361252">
      <w:pPr>
        <w:pStyle w:val="a0"/>
        <w:spacing w:before="120" w:after="120"/>
        <w:ind w:firstLine="480"/>
      </w:pPr>
      <w:permStart w:id="454320958" w:edGrp="everyone"/>
      <w:r>
        <w:t>-</w:t>
      </w:r>
      <w:r>
        <w:rPr>
          <w:rFonts w:hint="eastAsia"/>
        </w:rPr>
        <w:t>Ubuntu</w:t>
      </w:r>
      <w:r w:rsidR="00AD5174">
        <w:t xml:space="preserve"> </w:t>
      </w:r>
    </w:p>
    <w:permEnd w:id="454320958"/>
    <w:p w14:paraId="26933398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14:paraId="5E2104BD" w14:textId="465CE3D1" w:rsidR="00AD5174" w:rsidRDefault="000C4003" w:rsidP="000C4003">
      <w:pPr>
        <w:pStyle w:val="a0"/>
        <w:numPr>
          <w:ilvl w:val="0"/>
          <w:numId w:val="3"/>
        </w:numPr>
        <w:spacing w:before="120" w:after="120"/>
        <w:ind w:firstLineChars="0"/>
      </w:pPr>
      <w:permStart w:id="1916482395" w:edGrp="everyone"/>
      <w:r>
        <w:rPr>
          <w:rFonts w:hint="eastAsia"/>
        </w:rPr>
        <w:t>DNS</w:t>
      </w:r>
      <w:r>
        <w:t>-</w:t>
      </w:r>
      <w:r>
        <w:rPr>
          <w:rFonts w:hint="eastAsia"/>
        </w:rPr>
        <w:t>Linux</w:t>
      </w:r>
    </w:p>
    <w:p w14:paraId="749CA81F" w14:textId="7FAACE75" w:rsidR="000C4003" w:rsidRDefault="005D79E6" w:rsidP="000C4003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修改配置文件</w:t>
      </w:r>
    </w:p>
    <w:p w14:paraId="56BF5E1B" w14:textId="24CA2C11" w:rsidR="005D79E6" w:rsidRDefault="005D79E6" w:rsidP="005D79E6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523C8FB3" wp14:editId="7861A170">
            <wp:extent cx="4747671" cy="24386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5533" w14:textId="7568DA41" w:rsidR="005D79E6" w:rsidRDefault="005D79E6" w:rsidP="000C4003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重启配置应用</w:t>
      </w:r>
    </w:p>
    <w:p w14:paraId="5289DD75" w14:textId="398E4DBF" w:rsidR="005D79E6" w:rsidRDefault="005D79E6" w:rsidP="005D79E6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33A4339D" wp14:editId="3D5CE3C1">
            <wp:extent cx="4618120" cy="41913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7407" w14:textId="66F14554" w:rsidR="005D79E6" w:rsidRDefault="005D79E6" w:rsidP="005D79E6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7908E9D4" wp14:editId="65FF56CF">
            <wp:extent cx="5433531" cy="60965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9163" w14:textId="3C2BE8A9" w:rsidR="005D79E6" w:rsidRDefault="005D79E6" w:rsidP="005D79E6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HTTP</w:t>
      </w:r>
      <w:r>
        <w:t>-</w:t>
      </w:r>
      <w:r>
        <w:rPr>
          <w:rFonts w:hint="eastAsia"/>
        </w:rPr>
        <w:t>Linux</w:t>
      </w:r>
    </w:p>
    <w:p w14:paraId="7B897707" w14:textId="7AF96B05" w:rsidR="005D79E6" w:rsidRDefault="005D79E6" w:rsidP="005D79E6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安装</w:t>
      </w:r>
      <w:r>
        <w:rPr>
          <w:rFonts w:hint="eastAsia"/>
        </w:rPr>
        <w:t>Apache</w:t>
      </w:r>
      <w:r>
        <w:t>2</w:t>
      </w:r>
    </w:p>
    <w:p w14:paraId="4D8B97AD" w14:textId="3335C879" w:rsidR="005D79E6" w:rsidRDefault="005D79E6" w:rsidP="008B67B8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0931E188" wp14:editId="59A5D421">
            <wp:extent cx="5471634" cy="3535986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8DEB" w14:textId="1FE1133C" w:rsidR="005D79E6" w:rsidRDefault="005D79E6" w:rsidP="005D79E6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修改防火墙设置允许外部访问</w:t>
      </w:r>
    </w:p>
    <w:p w14:paraId="18ABA9F5" w14:textId="4E536C10" w:rsidR="005D79E6" w:rsidRDefault="001F1602" w:rsidP="008B67B8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09559385" wp14:editId="3308FC48">
            <wp:extent cx="3848433" cy="5944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75A8" w14:textId="0FADFEEC" w:rsidR="001F1602" w:rsidRDefault="001F1602" w:rsidP="005D79E6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访问虚拟机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21195DF5" w14:textId="23380A2A" w:rsidR="001F1602" w:rsidRDefault="001F1602" w:rsidP="008B67B8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3D2A62A5" wp14:editId="70F93375">
            <wp:extent cx="54864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AE12" w14:textId="63237743" w:rsidR="001F1602" w:rsidRDefault="001F1602" w:rsidP="001F1602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HTTPS</w:t>
      </w:r>
    </w:p>
    <w:p w14:paraId="62A328B1" w14:textId="7848E22D" w:rsidR="001F1602" w:rsidRDefault="001F1602" w:rsidP="001F1602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启用</w:t>
      </w:r>
      <w:r>
        <w:rPr>
          <w:rFonts w:hint="eastAsia"/>
        </w:rPr>
        <w:t>Apache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mod_ssl</w:t>
      </w:r>
      <w:proofErr w:type="spellEnd"/>
    </w:p>
    <w:p w14:paraId="1F19D1CF" w14:textId="327465AC" w:rsidR="00D3333A" w:rsidRDefault="00D3333A" w:rsidP="008B67B8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0A78E3A0" wp14:editId="5AC128CC">
            <wp:extent cx="5395428" cy="2545301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4C3B" w14:textId="5C1B0D51" w:rsidR="00D3333A" w:rsidRDefault="00D3333A" w:rsidP="001F1602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证书</w:t>
      </w:r>
    </w:p>
    <w:p w14:paraId="14DAC0E8" w14:textId="0B34B8C2" w:rsidR="00D3333A" w:rsidRDefault="00D3333A" w:rsidP="008B67B8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48F91F63" wp14:editId="3676EB7C">
            <wp:extent cx="5486400" cy="580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B39C" w14:textId="3CEA5A8D" w:rsidR="00D3333A" w:rsidRDefault="00D3333A" w:rsidP="008B67B8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6822600B" wp14:editId="09CB74D2">
            <wp:extent cx="5349704" cy="2712955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9816" w14:textId="2C76DA7E" w:rsidR="00D3333A" w:rsidRDefault="006D71E9" w:rsidP="001F1602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配置</w:t>
      </w:r>
      <w:r>
        <w:rPr>
          <w:rFonts w:hint="eastAsia"/>
        </w:rPr>
        <w:t>Apache</w:t>
      </w:r>
      <w:r>
        <w:rPr>
          <w:rFonts w:hint="eastAsia"/>
        </w:rPr>
        <w:t>使用</w:t>
      </w:r>
      <w:r>
        <w:rPr>
          <w:rFonts w:hint="eastAsia"/>
        </w:rPr>
        <w:t>SSL</w:t>
      </w:r>
    </w:p>
    <w:p w14:paraId="66A8E31F" w14:textId="7DA5A37D" w:rsidR="006D71E9" w:rsidRDefault="00E82FA0" w:rsidP="008B67B8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49976AC9" wp14:editId="50E8844C">
            <wp:extent cx="5022015" cy="2469094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F935" w14:textId="759DD7E5" w:rsidR="00E82FA0" w:rsidRDefault="00E82FA0" w:rsidP="001F1602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编辑</w:t>
      </w:r>
      <w:r>
        <w:rPr>
          <w:rFonts w:hint="eastAsia"/>
        </w:rPr>
        <w:t>index.</w:t>
      </w:r>
      <w:r>
        <w:t>html</w:t>
      </w:r>
      <w:r>
        <w:rPr>
          <w:rFonts w:hint="eastAsia"/>
        </w:rPr>
        <w:t>文件</w:t>
      </w:r>
    </w:p>
    <w:p w14:paraId="437061E7" w14:textId="619E6B9C" w:rsidR="00E82FA0" w:rsidRDefault="00E82FA0" w:rsidP="008B67B8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1593292C" wp14:editId="499F4D3B">
            <wp:extent cx="3581710" cy="238526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EC8E" w14:textId="417E0CCE" w:rsidR="00E037ED" w:rsidRDefault="00E037ED" w:rsidP="001F1602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启用配置</w:t>
      </w:r>
    </w:p>
    <w:p w14:paraId="1BBE1DF8" w14:textId="3B96A02B" w:rsidR="00B76497" w:rsidRDefault="00B76497" w:rsidP="008B67B8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322C0C28" wp14:editId="5EDB3019">
            <wp:extent cx="4404742" cy="99068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75F4" w14:textId="64FAB7A9" w:rsidR="00B76497" w:rsidRDefault="00B76497" w:rsidP="001F1602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测试</w:t>
      </w:r>
    </w:p>
    <w:p w14:paraId="0164A863" w14:textId="42A5E688" w:rsidR="00F71B11" w:rsidRDefault="00F71B11" w:rsidP="008B67B8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5750AB5C" wp14:editId="0A693E74">
            <wp:extent cx="5486400" cy="17760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D814" w14:textId="074318E4" w:rsidR="00F71B11" w:rsidRDefault="00F71B11" w:rsidP="00F71B11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FTP</w:t>
      </w:r>
    </w:p>
    <w:p w14:paraId="341E909C" w14:textId="22657F03" w:rsidR="00F71B11" w:rsidRDefault="00F71B11" w:rsidP="00F71B11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vsftpd</w:t>
      </w:r>
      <w:proofErr w:type="spellEnd"/>
    </w:p>
    <w:p w14:paraId="2AC652DC" w14:textId="23862C78" w:rsidR="00F71B11" w:rsidRDefault="00F71B11" w:rsidP="008B67B8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22A0B813" wp14:editId="32167B55">
            <wp:extent cx="5486400" cy="256476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C119" w14:textId="0E0D61AB" w:rsidR="00F71B11" w:rsidRDefault="00F71B11" w:rsidP="00F71B11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备份原始配置并修改</w:t>
      </w:r>
    </w:p>
    <w:p w14:paraId="32689000" w14:textId="5560D960" w:rsidR="00F71B11" w:rsidRDefault="00F71B11" w:rsidP="008B67B8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779123BB" wp14:editId="1614B978">
            <wp:extent cx="5372566" cy="640135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19A7" w14:textId="24CBB327" w:rsidR="00F71B11" w:rsidRDefault="00F71B11" w:rsidP="00F71B11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修改防火墙</w:t>
      </w:r>
    </w:p>
    <w:p w14:paraId="35A4B077" w14:textId="7443641D" w:rsidR="00F71B11" w:rsidRDefault="00F71B11" w:rsidP="008B67B8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5D1090BB" wp14:editId="5F8D44C0">
            <wp:extent cx="3924640" cy="55630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9EF3" w14:textId="27D09E68" w:rsidR="00F71B11" w:rsidRDefault="00F71B11" w:rsidP="00F71B11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测试</w:t>
      </w:r>
    </w:p>
    <w:p w14:paraId="0959B99A" w14:textId="565F7010" w:rsidR="00F71B11" w:rsidRDefault="008B67B8" w:rsidP="008B67B8">
      <w:pPr>
        <w:spacing w:before="120" w:after="120"/>
        <w:ind w:left="840" w:firstLine="420"/>
      </w:pPr>
      <w:r>
        <w:rPr>
          <w:noProof/>
        </w:rPr>
        <w:drawing>
          <wp:inline distT="0" distB="0" distL="0" distR="0" wp14:anchorId="265AF8F2" wp14:editId="405FFA39">
            <wp:extent cx="5486400" cy="73469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FA2F" w14:textId="1709CE2B" w:rsidR="00AD5174" w:rsidRDefault="00F5716F" w:rsidP="00AD5174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SSH</w:t>
      </w:r>
      <w:r w:rsidR="009058CE">
        <w:t>-</w:t>
      </w:r>
      <w:r w:rsidR="009058CE">
        <w:rPr>
          <w:rFonts w:hint="eastAsia"/>
        </w:rPr>
        <w:t>Linux</w:t>
      </w:r>
    </w:p>
    <w:p w14:paraId="44EE7629" w14:textId="32447B70" w:rsidR="00F5716F" w:rsidRDefault="00F5716F" w:rsidP="00F5716F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openssh</w:t>
      </w:r>
      <w:proofErr w:type="spellEnd"/>
      <w:r>
        <w:t>-</w:t>
      </w:r>
      <w:r>
        <w:rPr>
          <w:rFonts w:hint="eastAsia"/>
        </w:rPr>
        <w:t>server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openssh</w:t>
      </w:r>
      <w:proofErr w:type="spellEnd"/>
      <w:r>
        <w:t>-</w:t>
      </w:r>
      <w:r>
        <w:rPr>
          <w:rFonts w:hint="eastAsia"/>
        </w:rPr>
        <w:t>client</w:t>
      </w:r>
    </w:p>
    <w:p w14:paraId="084056DA" w14:textId="46FAD367" w:rsidR="00F5716F" w:rsidRDefault="00F5716F" w:rsidP="00422CB1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106379A6" wp14:editId="533E8C14">
            <wp:extent cx="5471634" cy="333022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FB46" w14:textId="12233ECA" w:rsidR="00422CB1" w:rsidRDefault="00422CB1" w:rsidP="00422CB1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6D2C97CF" wp14:editId="682DE2B8">
            <wp:extent cx="5486400" cy="16129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D232" w14:textId="6BA57C77" w:rsidR="00F5716F" w:rsidRDefault="00422CB1" w:rsidP="00F5716F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打开并编辑配置文件</w:t>
      </w:r>
    </w:p>
    <w:p w14:paraId="46A4DC0A" w14:textId="2869BBF6" w:rsidR="00576DDE" w:rsidRDefault="00576DDE" w:rsidP="00576DDE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3B7DFE74" wp14:editId="6B978739">
            <wp:extent cx="4534293" cy="3048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87A2" w14:textId="172517F1" w:rsidR="00576DDE" w:rsidRDefault="00576DDE" w:rsidP="00576DDE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051446B4" wp14:editId="75E92C2C">
            <wp:extent cx="4656223" cy="289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BB9E" w14:textId="22001C22" w:rsidR="00422CB1" w:rsidRDefault="00576DDE" w:rsidP="00F5716F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服务</w:t>
      </w:r>
    </w:p>
    <w:p w14:paraId="794417BE" w14:textId="08940F95" w:rsidR="00576DDE" w:rsidRDefault="00576DDE" w:rsidP="00576DDE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2AF3513D" wp14:editId="53804C21">
            <wp:extent cx="4374259" cy="373412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7057" w14:textId="165AD76C" w:rsidR="00576DDE" w:rsidRDefault="00576DDE" w:rsidP="00F5716F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是否开启</w:t>
      </w:r>
    </w:p>
    <w:p w14:paraId="360709C6" w14:textId="22C05CB9" w:rsidR="00576DDE" w:rsidRDefault="00576DDE" w:rsidP="00576DDE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78B9DF15" wp14:editId="0DB0167A">
            <wp:extent cx="4054191" cy="777307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F89A" w14:textId="50757752" w:rsidR="00576DDE" w:rsidRDefault="00576DDE" w:rsidP="00F5716F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登录</w:t>
      </w:r>
      <w:proofErr w:type="spellStart"/>
      <w:r>
        <w:rPr>
          <w:rFonts w:hint="eastAsia"/>
        </w:rPr>
        <w:t>ssh</w:t>
      </w:r>
      <w:proofErr w:type="spellEnd"/>
      <w:r>
        <w:t xml:space="preserve"> </w:t>
      </w:r>
      <w:r>
        <w:rPr>
          <w:rFonts w:hint="eastAsia"/>
        </w:rPr>
        <w:t>client</w:t>
      </w:r>
    </w:p>
    <w:p w14:paraId="456F630D" w14:textId="2B4E0C57" w:rsidR="00576DDE" w:rsidRDefault="009058CE" w:rsidP="009058CE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11F77155" wp14:editId="5CC382C0">
            <wp:extent cx="5395428" cy="298729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316F" w14:textId="2B128596" w:rsidR="009058CE" w:rsidRDefault="009058CE" w:rsidP="00F5716F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输入</w:t>
      </w:r>
      <w:r>
        <w:rPr>
          <w:rFonts w:hint="eastAsia"/>
        </w:rPr>
        <w:t>logout</w:t>
      </w:r>
      <w:r>
        <w:rPr>
          <w:rFonts w:hint="eastAsia"/>
        </w:rPr>
        <w:t>退出</w:t>
      </w:r>
    </w:p>
    <w:p w14:paraId="009B85B7" w14:textId="4847689B" w:rsidR="009058CE" w:rsidRDefault="009058CE" w:rsidP="009058CE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20A042AB" wp14:editId="3F2A4F52">
            <wp:extent cx="2728196" cy="4419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D746" w14:textId="77777777" w:rsidR="009058CE" w:rsidRDefault="009058CE" w:rsidP="009058CE">
      <w:pPr>
        <w:pStyle w:val="a0"/>
        <w:spacing w:before="120" w:after="120"/>
        <w:ind w:left="1320" w:firstLineChars="0" w:firstLine="0"/>
      </w:pPr>
    </w:p>
    <w:p w14:paraId="67C33EA7" w14:textId="6FB11587" w:rsidR="009058CE" w:rsidRDefault="009058CE" w:rsidP="009058CE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HTTP</w:t>
      </w:r>
      <w:r>
        <w:t>-</w:t>
      </w:r>
      <w:r>
        <w:rPr>
          <w:rFonts w:hint="eastAsia"/>
        </w:rPr>
        <w:t>Linux</w:t>
      </w:r>
    </w:p>
    <w:p w14:paraId="7793E1B6" w14:textId="796B5DD9" w:rsidR="009058CE" w:rsidRDefault="009058CE" w:rsidP="009058CE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安装</w:t>
      </w:r>
      <w:r>
        <w:rPr>
          <w:rFonts w:hint="eastAsia"/>
        </w:rPr>
        <w:t>Nginx</w:t>
      </w:r>
    </w:p>
    <w:p w14:paraId="26FC596D" w14:textId="5E005905" w:rsidR="009058CE" w:rsidRDefault="009058CE" w:rsidP="009058CE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4EE88E47" wp14:editId="4AA71521">
            <wp:extent cx="5364945" cy="3307367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F074" w14:textId="3CB86D31" w:rsidR="009058CE" w:rsidRDefault="009058CE" w:rsidP="009058CE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设置防火墙</w:t>
      </w:r>
    </w:p>
    <w:p w14:paraId="0A41C519" w14:textId="41D9C31A" w:rsidR="009058CE" w:rsidRDefault="009058CE" w:rsidP="009058CE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35D0D744" wp14:editId="27DF1163">
            <wp:extent cx="4115157" cy="158509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8799" w14:textId="4C1DCF63" w:rsidR="009058CE" w:rsidRDefault="009058CE" w:rsidP="009058CE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查看</w:t>
      </w:r>
      <w:r>
        <w:rPr>
          <w:rFonts w:hint="eastAsia"/>
        </w:rPr>
        <w:t>Nginx</w:t>
      </w:r>
      <w:r>
        <w:rPr>
          <w:rFonts w:hint="eastAsia"/>
        </w:rPr>
        <w:t>状态</w:t>
      </w:r>
    </w:p>
    <w:p w14:paraId="2EA9F77C" w14:textId="033C2A7E" w:rsidR="009058CE" w:rsidRDefault="009058CE" w:rsidP="009058CE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7249B0E4" wp14:editId="012BAA98">
            <wp:extent cx="5486400" cy="36525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C9C4" w14:textId="5B4E065D" w:rsidR="009058CE" w:rsidRDefault="009058CE" w:rsidP="009058CE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测试</w:t>
      </w:r>
    </w:p>
    <w:p w14:paraId="5B56F899" w14:textId="41DBBB4C" w:rsidR="00451791" w:rsidRDefault="00451791" w:rsidP="00451791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38A59FFB" wp14:editId="4051F3AA">
            <wp:extent cx="5486400" cy="4114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275B" w14:textId="5DDE9C32" w:rsidR="00451791" w:rsidRDefault="00451791" w:rsidP="00451791">
      <w:pPr>
        <w:pStyle w:val="a0"/>
        <w:spacing w:before="120" w:after="120"/>
        <w:ind w:left="1320" w:firstLineChars="0" w:firstLine="0"/>
      </w:pPr>
      <w:r>
        <w:rPr>
          <w:rFonts w:hint="eastAsia"/>
        </w:rPr>
        <w:t>成功</w:t>
      </w:r>
    </w:p>
    <w:p w14:paraId="752C5C3E" w14:textId="70603F47" w:rsidR="00451791" w:rsidRDefault="00451791" w:rsidP="00451791">
      <w:pPr>
        <w:pStyle w:val="a0"/>
        <w:numPr>
          <w:ilvl w:val="0"/>
          <w:numId w:val="3"/>
        </w:numPr>
        <w:spacing w:before="120" w:after="120"/>
        <w:ind w:firstLineChars="0"/>
      </w:pPr>
      <w:r>
        <w:rPr>
          <w:rFonts w:hint="eastAsia"/>
        </w:rPr>
        <w:t>SMB</w:t>
      </w:r>
      <w:r>
        <w:t>-</w:t>
      </w:r>
      <w:r>
        <w:rPr>
          <w:rFonts w:hint="eastAsia"/>
        </w:rPr>
        <w:t>Linux</w:t>
      </w:r>
    </w:p>
    <w:p w14:paraId="3768710B" w14:textId="3FA22B9B" w:rsidR="00451791" w:rsidRDefault="00451791" w:rsidP="00451791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安装</w:t>
      </w:r>
      <w:r>
        <w:rPr>
          <w:rFonts w:hint="eastAsia"/>
        </w:rPr>
        <w:t>Sambar</w:t>
      </w:r>
    </w:p>
    <w:p w14:paraId="4B6FA3C9" w14:textId="504E3DF5" w:rsidR="00451791" w:rsidRDefault="00451791" w:rsidP="00451791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2426A0C6" wp14:editId="78F2913C">
            <wp:extent cx="5349704" cy="3772227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8CB" w14:textId="3AB1F855" w:rsidR="00451791" w:rsidRDefault="00451791" w:rsidP="00451791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创建</w:t>
      </w:r>
      <w:proofErr w:type="gramStart"/>
      <w:r>
        <w:rPr>
          <w:rFonts w:hint="eastAsia"/>
        </w:rPr>
        <w:t>共享文件夹并设置</w:t>
      </w:r>
      <w:proofErr w:type="gramEnd"/>
      <w:r>
        <w:rPr>
          <w:rFonts w:hint="eastAsia"/>
        </w:rPr>
        <w:t>权限</w:t>
      </w:r>
    </w:p>
    <w:p w14:paraId="58909BAF" w14:textId="31402C10" w:rsidR="00451791" w:rsidRDefault="00451791" w:rsidP="00451791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05E73C2E" wp14:editId="12FC6670">
            <wp:extent cx="4031329" cy="403895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C9CF" w14:textId="7C4EE742" w:rsidR="00451791" w:rsidRDefault="00451791" w:rsidP="00451791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创建一个新用户</w:t>
      </w:r>
    </w:p>
    <w:p w14:paraId="7A0ABA58" w14:textId="32C28B6C" w:rsidR="00451791" w:rsidRDefault="00451791" w:rsidP="00451791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1B6E6D86" wp14:editId="766C674C">
            <wp:extent cx="3749365" cy="80779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6AC6" w14:textId="2F9B38AC" w:rsidR="00451791" w:rsidRDefault="00451791" w:rsidP="00451791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打开并编辑配置文件</w:t>
      </w:r>
      <w:r w:rsidR="000B0B71">
        <w:rPr>
          <w:rFonts w:hint="eastAsia"/>
        </w:rPr>
        <w:t>文末添加如下内容</w:t>
      </w:r>
    </w:p>
    <w:p w14:paraId="55F7DB01" w14:textId="0098B52A" w:rsidR="00451791" w:rsidRDefault="000B0B71" w:rsidP="000B0B71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622CE0D5" wp14:editId="6EBA3600">
            <wp:extent cx="2316681" cy="1234547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CFEA" w14:textId="255FD95C" w:rsidR="000B0B71" w:rsidRDefault="000B0B71" w:rsidP="00451791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重启</w:t>
      </w:r>
      <w:r>
        <w:rPr>
          <w:rFonts w:hint="eastAsia"/>
        </w:rPr>
        <w:t>sambar</w:t>
      </w:r>
      <w:r>
        <w:rPr>
          <w:rFonts w:hint="eastAsia"/>
        </w:rPr>
        <w:t>服务</w:t>
      </w:r>
    </w:p>
    <w:p w14:paraId="69225CE9" w14:textId="290B1611" w:rsidR="000B0B71" w:rsidRDefault="000B0B71" w:rsidP="000B0B71">
      <w:pPr>
        <w:pStyle w:val="a0"/>
        <w:spacing w:before="120" w:after="120"/>
        <w:ind w:left="1320" w:firstLineChars="0" w:firstLine="0"/>
      </w:pPr>
      <w:r>
        <w:rPr>
          <w:noProof/>
        </w:rPr>
        <w:lastRenderedPageBreak/>
        <w:drawing>
          <wp:inline distT="0" distB="0" distL="0" distR="0" wp14:anchorId="23194C05" wp14:editId="1C860FD2">
            <wp:extent cx="3924640" cy="2819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4BD1" w14:textId="2AB93D63" w:rsidR="000B0B71" w:rsidRDefault="000B0B71" w:rsidP="00451791">
      <w:pPr>
        <w:pStyle w:val="a0"/>
        <w:numPr>
          <w:ilvl w:val="1"/>
          <w:numId w:val="3"/>
        </w:numPr>
        <w:spacing w:before="120" w:after="120"/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上测试</w:t>
      </w:r>
    </w:p>
    <w:p w14:paraId="1F74C3E7" w14:textId="11D47C63" w:rsidR="000B0B71" w:rsidRDefault="000B0B71" w:rsidP="000B0B71">
      <w:pPr>
        <w:pStyle w:val="a0"/>
        <w:spacing w:before="120" w:after="120"/>
        <w:ind w:left="1320" w:firstLineChars="0" w:firstLine="0"/>
      </w:pPr>
      <w:r>
        <w:rPr>
          <w:noProof/>
        </w:rPr>
        <w:drawing>
          <wp:inline distT="0" distB="0" distL="0" distR="0" wp14:anchorId="1FB4A8A0" wp14:editId="70B5C09D">
            <wp:extent cx="3909399" cy="207282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AF40" w14:textId="791EBBAB" w:rsidR="00E36957" w:rsidRDefault="00E36957" w:rsidP="00576DDE">
      <w:pPr>
        <w:pStyle w:val="a0"/>
        <w:spacing w:before="120" w:after="120"/>
        <w:ind w:left="1260" w:firstLineChars="0" w:firstLine="0"/>
      </w:pPr>
    </w:p>
    <w:p w14:paraId="4D2E5BE8" w14:textId="366F20DD" w:rsidR="00AD5174" w:rsidRDefault="00AD5174" w:rsidP="00AD5174">
      <w:pPr>
        <w:pStyle w:val="a0"/>
        <w:spacing w:before="120" w:after="120"/>
        <w:ind w:left="840" w:firstLineChars="0" w:firstLine="0"/>
      </w:pPr>
    </w:p>
    <w:p w14:paraId="604C865D" w14:textId="77777777" w:rsidR="00E36957" w:rsidRDefault="00E36957" w:rsidP="00AD5174">
      <w:pPr>
        <w:pStyle w:val="a0"/>
        <w:spacing w:before="120" w:after="120"/>
        <w:ind w:left="840" w:firstLineChars="0" w:firstLine="0"/>
      </w:pPr>
    </w:p>
    <w:permEnd w:id="1916482395"/>
    <w:p w14:paraId="442EF879" w14:textId="77777777" w:rsidR="000A6C1A" w:rsidRDefault="000A6C1A" w:rsidP="000A6C1A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实验代码</w:t>
      </w:r>
    </w:p>
    <w:p w14:paraId="58FF252E" w14:textId="06F9DBE0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665628917" w:edGrp="everyone"/>
      <w:r w:rsidR="00AF3F2A">
        <w:fldChar w:fldCharType="begin"/>
      </w:r>
      <w:r w:rsidR="00AF3F2A">
        <w:instrText xml:space="preserve"> HYPERLINK "https://gitee.com/HandSomeWay/ER7-computer-networks" </w:instrText>
      </w:r>
      <w:r w:rsidR="00AF3F2A">
        <w:fldChar w:fldCharType="separate"/>
      </w:r>
      <w:r w:rsidR="00AF3F2A">
        <w:rPr>
          <w:rStyle w:val="ad"/>
        </w:rPr>
        <w:t>ER7-computer-networks: ER7 (gitee.com)</w:t>
      </w:r>
      <w:r w:rsidR="00AF3F2A">
        <w:fldChar w:fldCharType="end"/>
      </w:r>
      <w:r w:rsidR="00E36957" w:rsidRPr="000A6C1A">
        <w:t xml:space="preserve"> </w:t>
      </w:r>
      <w:permEnd w:id="1665628917"/>
    </w:p>
    <w:p w14:paraId="4F422CC7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实验总结</w:t>
      </w:r>
    </w:p>
    <w:p w14:paraId="45C56885" w14:textId="61B2A121" w:rsidR="00264663" w:rsidRPr="00D328C3" w:rsidRDefault="00264663" w:rsidP="0082562F">
      <w:pPr>
        <w:pStyle w:val="a0"/>
        <w:spacing w:before="120" w:after="120"/>
        <w:ind w:firstLine="480"/>
        <w:rPr>
          <w:rFonts w:hint="eastAsia"/>
        </w:rPr>
      </w:pPr>
      <w:permStart w:id="1052711398" w:edGrp="everyone"/>
      <w:r>
        <w:rPr>
          <w:rFonts w:hint="eastAsia"/>
        </w:rPr>
        <w:t>纸上得来终觉浅，通过完成实验，</w:t>
      </w:r>
      <w:r w:rsidR="0082562F">
        <w:t>熟悉应用层协议服务的配置</w:t>
      </w:r>
      <w:r w:rsidR="0082562F">
        <w:rPr>
          <w:rFonts w:hint="eastAsia"/>
        </w:rPr>
        <w:t>。</w:t>
      </w:r>
    </w:p>
    <w:permEnd w:id="1052711398"/>
    <w:p w14:paraId="38BCAAAE" w14:textId="26D2C91D" w:rsidR="00361252" w:rsidRDefault="00361252" w:rsidP="00361252">
      <w:pPr>
        <w:pStyle w:val="a0"/>
        <w:spacing w:before="120" w:after="120"/>
        <w:ind w:firstLine="480"/>
      </w:pPr>
    </w:p>
    <w:sectPr w:rsidR="00361252" w:rsidSect="00020260">
      <w:headerReference w:type="default" r:id="rId44"/>
      <w:footerReference w:type="default" r:id="rId45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8184D" w14:textId="77777777" w:rsidR="002D6EC0" w:rsidRDefault="002D6EC0">
      <w:r>
        <w:separator/>
      </w:r>
    </w:p>
  </w:endnote>
  <w:endnote w:type="continuationSeparator" w:id="0">
    <w:p w14:paraId="04AB7836" w14:textId="77777777" w:rsidR="002D6EC0" w:rsidRDefault="002D6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bold">
    <w:panose1 w:val="02020803070505020304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632B5" w14:textId="77777777"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2CF66" w14:textId="77777777" w:rsidR="002D6EC0" w:rsidRDefault="002D6EC0">
      <w:r>
        <w:separator/>
      </w:r>
    </w:p>
  </w:footnote>
  <w:footnote w:type="continuationSeparator" w:id="0">
    <w:p w14:paraId="3AB62813" w14:textId="77777777" w:rsidR="002D6EC0" w:rsidRDefault="002D6E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77127" w14:textId="77777777"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5E7601"/>
    <w:multiLevelType w:val="hybridMultilevel"/>
    <w:tmpl w:val="3814CFBE"/>
    <w:lvl w:ilvl="0" w:tplc="237805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571693697">
    <w:abstractNumId w:val="2"/>
  </w:num>
  <w:num w:numId="2" w16cid:durableId="978537959">
    <w:abstractNumId w:val="0"/>
  </w:num>
  <w:num w:numId="3" w16cid:durableId="809325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ifjNAiv6ugspQGhE11PtkaYCwFaW+Wc5Lw22Ee4mOU9jXL8V0+zZ1bxdUKZMYNb+IVChRSddPu3Ald6lHfq2Ww==" w:salt="TpCTpQw56IxHOpBDlhJS9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304"/>
    <w:rsid w:val="000A6C1A"/>
    <w:rsid w:val="000B0B71"/>
    <w:rsid w:val="000C4003"/>
    <w:rsid w:val="001B30D0"/>
    <w:rsid w:val="001B6A37"/>
    <w:rsid w:val="001F1602"/>
    <w:rsid w:val="00205414"/>
    <w:rsid w:val="002154A3"/>
    <w:rsid w:val="00264663"/>
    <w:rsid w:val="00271383"/>
    <w:rsid w:val="002858F3"/>
    <w:rsid w:val="002A021F"/>
    <w:rsid w:val="002A1393"/>
    <w:rsid w:val="002C3255"/>
    <w:rsid w:val="002D6EC0"/>
    <w:rsid w:val="003150B4"/>
    <w:rsid w:val="00361252"/>
    <w:rsid w:val="00422CB1"/>
    <w:rsid w:val="00451791"/>
    <w:rsid w:val="00453591"/>
    <w:rsid w:val="0046778F"/>
    <w:rsid w:val="004733D9"/>
    <w:rsid w:val="004A1066"/>
    <w:rsid w:val="004F3C30"/>
    <w:rsid w:val="00500BCA"/>
    <w:rsid w:val="0051260F"/>
    <w:rsid w:val="00576DDE"/>
    <w:rsid w:val="0058242F"/>
    <w:rsid w:val="005D79E6"/>
    <w:rsid w:val="006422F4"/>
    <w:rsid w:val="006655AA"/>
    <w:rsid w:val="006825CB"/>
    <w:rsid w:val="006D2A23"/>
    <w:rsid w:val="006D71E9"/>
    <w:rsid w:val="006E21DE"/>
    <w:rsid w:val="006E7238"/>
    <w:rsid w:val="00734E90"/>
    <w:rsid w:val="00766907"/>
    <w:rsid w:val="008063D1"/>
    <w:rsid w:val="0082562F"/>
    <w:rsid w:val="008710F5"/>
    <w:rsid w:val="008B67B8"/>
    <w:rsid w:val="009058CE"/>
    <w:rsid w:val="0093714C"/>
    <w:rsid w:val="00986E95"/>
    <w:rsid w:val="00992B93"/>
    <w:rsid w:val="009C2027"/>
    <w:rsid w:val="00A7084B"/>
    <w:rsid w:val="00AB5E84"/>
    <w:rsid w:val="00AD5174"/>
    <w:rsid w:val="00AF3F2A"/>
    <w:rsid w:val="00B02959"/>
    <w:rsid w:val="00B04A40"/>
    <w:rsid w:val="00B24809"/>
    <w:rsid w:val="00B50C86"/>
    <w:rsid w:val="00B76497"/>
    <w:rsid w:val="00C05D05"/>
    <w:rsid w:val="00C53304"/>
    <w:rsid w:val="00C554D9"/>
    <w:rsid w:val="00CA5425"/>
    <w:rsid w:val="00D3333A"/>
    <w:rsid w:val="00D333AA"/>
    <w:rsid w:val="00D81D4C"/>
    <w:rsid w:val="00DF50B3"/>
    <w:rsid w:val="00E037ED"/>
    <w:rsid w:val="00E36957"/>
    <w:rsid w:val="00E5064E"/>
    <w:rsid w:val="00E67485"/>
    <w:rsid w:val="00E82FA0"/>
    <w:rsid w:val="00EB5D96"/>
    <w:rsid w:val="00F319DD"/>
    <w:rsid w:val="00F5716F"/>
    <w:rsid w:val="00F71B11"/>
    <w:rsid w:val="00FE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71552D"/>
  <w15:chartTrackingRefBased/>
  <w15:docId w15:val="{284BCCA2-9861-43BD-982E-A4D3B4338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ndSomeW\Documents\Tencent%20Files\1278863264\FileRecv\CNI-HW-&#23454;&#39564;&#25253;&#21578;&#26684;&#24335;&#65288;20220108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CNI-HW-实验报告格式（20220108更新）.dotx</Template>
  <TotalTime>789</TotalTime>
  <Pages>15</Pages>
  <Words>142</Words>
  <Characters>815</Characters>
  <Application>Microsoft Office Word</Application>
  <DocSecurity>8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HandSomeW</dc:creator>
  <cp:keywords/>
  <dc:description/>
  <cp:lastModifiedBy>黄 尚炜</cp:lastModifiedBy>
  <cp:revision>11</cp:revision>
  <cp:lastPrinted>2022-12-26T15:20:00Z</cp:lastPrinted>
  <dcterms:created xsi:type="dcterms:W3CDTF">2022-12-26T12:23:00Z</dcterms:created>
  <dcterms:modified xsi:type="dcterms:W3CDTF">2022-12-27T09:47:00Z</dcterms:modified>
</cp:coreProperties>
</file>